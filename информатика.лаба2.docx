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F5DD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5820B540" wp14:editId="79D6487D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1A37D1A4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6A723673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A9FCA9F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1F2CFE5F" w14:textId="77777777" w:rsidR="00CE0038" w:rsidRPr="009B55B3" w:rsidRDefault="00CE0038" w:rsidP="00CE0038">
      <w:pPr>
        <w:pStyle w:val="paragraph"/>
      </w:pPr>
    </w:p>
    <w:p w14:paraId="1C27365D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275D5BF0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«Вычислительные системы и технологии»</w:t>
      </w:r>
    </w:p>
    <w:p w14:paraId="439CCAF9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7123828D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7A546217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12440AC3" w14:textId="77777777" w:rsidR="00CE0038" w:rsidRPr="009B55B3" w:rsidRDefault="00CE0038" w:rsidP="00CE0038">
      <w:pPr>
        <w:pStyle w:val="paragraph"/>
        <w:jc w:val="center"/>
      </w:pPr>
    </w:p>
    <w:p w14:paraId="575D9ECC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3DA1EEA5" w14:textId="14694C00" w:rsidR="00CE0038" w:rsidRPr="009B4224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971FD2" w:rsidRPr="00971FD2"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084D176C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108837CB" w14:textId="44CF771F" w:rsidR="00CE0038" w:rsidRP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971FD2">
        <w:rPr>
          <w:rStyle w:val="normaltextrun"/>
          <w:rFonts w:eastAsiaTheme="majorEastAsia"/>
          <w:b/>
          <w:bCs/>
          <w:sz w:val="28"/>
          <w:szCs w:val="28"/>
        </w:rPr>
        <w:t>Учет результатов соревнований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54D12B01" w14:textId="77777777" w:rsidR="00CE0038" w:rsidRPr="009B55B3" w:rsidRDefault="00CE0038" w:rsidP="00CE0038">
      <w:pPr>
        <w:jc w:val="center"/>
        <w:rPr>
          <w:rStyle w:val="eop"/>
          <w:szCs w:val="28"/>
        </w:rPr>
      </w:pPr>
    </w:p>
    <w:p w14:paraId="776BB168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7981E022" w14:textId="67487C00" w:rsidR="00CE0038" w:rsidRPr="00B34D50" w:rsidRDefault="00971FD2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 w:val="28"/>
          <w:szCs w:val="28"/>
        </w:rPr>
        <w:t>Информатика</w:t>
      </w:r>
    </w:p>
    <w:p w14:paraId="06807436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08F6F8D6" w14:textId="77777777" w:rsidR="00CE0038" w:rsidRDefault="00CE0038" w:rsidP="00CE0038">
      <w:pPr>
        <w:pStyle w:val="paragraph"/>
        <w:jc w:val="center"/>
      </w:pPr>
    </w:p>
    <w:p w14:paraId="05B4EC95" w14:textId="77777777" w:rsidR="00CE0038" w:rsidRDefault="00CE0038" w:rsidP="00CE0038">
      <w:pPr>
        <w:pStyle w:val="paragraph"/>
        <w:jc w:val="right"/>
      </w:pPr>
    </w:p>
    <w:p w14:paraId="08E4C482" w14:textId="77777777" w:rsidR="00CE0038" w:rsidRPr="00D45751" w:rsidRDefault="00CE0038" w:rsidP="00CE0038">
      <w:pPr>
        <w:pStyle w:val="paragraph"/>
        <w:jc w:val="right"/>
      </w:pPr>
    </w:p>
    <w:p w14:paraId="4B53616E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58CD8743" w14:textId="7274E75B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971FD2">
        <w:rPr>
          <w:rStyle w:val="normaltextrun"/>
          <w:rFonts w:eastAsiaTheme="majorEastAsia"/>
          <w:sz w:val="28"/>
          <w:szCs w:val="28"/>
          <w:u w:val="single"/>
        </w:rPr>
        <w:t>25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971FD2">
        <w:rPr>
          <w:rStyle w:val="normaltextrun"/>
          <w:rFonts w:eastAsiaTheme="majorEastAsia"/>
          <w:sz w:val="28"/>
          <w:szCs w:val="28"/>
          <w:u w:val="single"/>
        </w:rPr>
        <w:t>4-1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 </w:t>
      </w:r>
      <w:r>
        <w:rPr>
          <w:rStyle w:val="normaltextrun"/>
          <w:rFonts w:eastAsiaTheme="majorEastAsia"/>
          <w:sz w:val="28"/>
          <w:szCs w:val="28"/>
          <w:u w:val="single"/>
        </w:rPr>
        <w:t>Ф</w:t>
      </w:r>
      <w:r w:rsidR="00971FD2">
        <w:rPr>
          <w:rStyle w:val="normaltextrun"/>
          <w:rFonts w:eastAsiaTheme="majorEastAsia"/>
          <w:sz w:val="28"/>
          <w:szCs w:val="28"/>
          <w:u w:val="single"/>
        </w:rPr>
        <w:t>легонтов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 </w:t>
      </w:r>
      <w:r w:rsidR="00971FD2">
        <w:rPr>
          <w:rStyle w:val="normaltextrun"/>
          <w:rFonts w:eastAsiaTheme="majorEastAsia"/>
          <w:sz w:val="28"/>
          <w:szCs w:val="28"/>
          <w:u w:val="single"/>
        </w:rPr>
        <w:t>Е</w:t>
      </w:r>
      <w:r>
        <w:rPr>
          <w:rStyle w:val="normaltextrun"/>
          <w:rFonts w:eastAsiaTheme="majorEastAsia"/>
          <w:sz w:val="28"/>
          <w:szCs w:val="28"/>
          <w:u w:val="single"/>
        </w:rPr>
        <w:t>.</w:t>
      </w:r>
      <w:r w:rsidR="00971FD2">
        <w:rPr>
          <w:rStyle w:val="normaltextrun"/>
          <w:rFonts w:eastAsiaTheme="majorEastAsia"/>
          <w:sz w:val="28"/>
          <w:szCs w:val="28"/>
          <w:u w:val="single"/>
        </w:rPr>
        <w:t>С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</w:p>
    <w:p w14:paraId="5FCAE80F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  (подпись,  Ф.И.О.</w:t>
      </w:r>
      <w:proofErr w:type="gramEnd"/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063575AC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4BF00261" w14:textId="7C568CEC" w:rsidR="00CE0038" w:rsidRPr="009B55B3" w:rsidRDefault="00971FD2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ассистент</w:t>
      </w:r>
      <w:r w:rsidR="00CE0038"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="00CE0038" w:rsidRPr="00CE0038">
        <w:rPr>
          <w:rStyle w:val="10"/>
          <w:sz w:val="28"/>
          <w:szCs w:val="28"/>
          <w:u w:val="single"/>
        </w:rPr>
        <w:t xml:space="preserve"> </w:t>
      </w:r>
      <w:proofErr w:type="gramStart"/>
      <w:r>
        <w:rPr>
          <w:rStyle w:val="normaltextrun"/>
          <w:rFonts w:eastAsiaTheme="majorEastAsia"/>
          <w:sz w:val="28"/>
          <w:szCs w:val="28"/>
          <w:u w:val="single"/>
        </w:rPr>
        <w:t xml:space="preserve">Китов </w:t>
      </w:r>
      <w:r w:rsidR="00CE0038">
        <w:rPr>
          <w:rStyle w:val="normaltextrun"/>
          <w:rFonts w:eastAsiaTheme="majorEastAsia"/>
          <w:sz w:val="28"/>
          <w:szCs w:val="28"/>
          <w:u w:val="single"/>
        </w:rPr>
        <w:t xml:space="preserve"> </w:t>
      </w:r>
      <w:r>
        <w:rPr>
          <w:rStyle w:val="normaltextrun"/>
          <w:rFonts w:eastAsiaTheme="majorEastAsia"/>
          <w:sz w:val="28"/>
          <w:szCs w:val="28"/>
          <w:u w:val="single"/>
        </w:rPr>
        <w:t>А</w:t>
      </w:r>
      <w:r w:rsidR="00CE0038">
        <w:rPr>
          <w:rStyle w:val="normaltextrun"/>
          <w:rFonts w:eastAsiaTheme="majorEastAsia"/>
          <w:sz w:val="28"/>
          <w:szCs w:val="28"/>
          <w:u w:val="single"/>
        </w:rPr>
        <w:t>.</w:t>
      </w:r>
      <w:r>
        <w:rPr>
          <w:rStyle w:val="normaltextrun"/>
          <w:rFonts w:eastAsiaTheme="majorEastAsia"/>
          <w:sz w:val="28"/>
          <w:szCs w:val="28"/>
          <w:u w:val="single"/>
        </w:rPr>
        <w:t>А</w:t>
      </w:r>
      <w:r w:rsidR="00CE0038"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proofErr w:type="gramEnd"/>
      <w:r w:rsidR="00CE0038"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</w:t>
      </w:r>
      <w:r w:rsidR="00CE0038">
        <w:rPr>
          <w:rStyle w:val="tabchar"/>
          <w:rFonts w:eastAsiaTheme="majorEastAsia"/>
          <w:sz w:val="28"/>
          <w:szCs w:val="28"/>
        </w:rPr>
        <w:t xml:space="preserve">            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="00CE0038" w:rsidRPr="009B55B3">
        <w:rPr>
          <w:rStyle w:val="eop"/>
          <w:rFonts w:eastAsiaTheme="majorEastAsia"/>
          <w:sz w:val="28"/>
          <w:szCs w:val="28"/>
        </w:rPr>
        <w:t> </w:t>
      </w:r>
    </w:p>
    <w:p w14:paraId="5198143C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524D2932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7532567A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Pr="00A012DD">
        <w:rPr>
          <w:rStyle w:val="normaltextrun"/>
          <w:rFonts w:eastAsiaTheme="majorEastAsia"/>
          <w:sz w:val="28"/>
          <w:szCs w:val="28"/>
        </w:rPr>
        <w:t>5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272C7511" w14:textId="77777777" w:rsidR="00CE0038" w:rsidRPr="009B55B3" w:rsidRDefault="00CE0038" w:rsidP="00CE0038">
      <w:pPr>
        <w:jc w:val="right"/>
      </w:pPr>
    </w:p>
    <w:p w14:paraId="6F93D2A2" w14:textId="77777777" w:rsidR="00CE0038" w:rsidRPr="009B55B3" w:rsidRDefault="00CE0038" w:rsidP="00CE0038">
      <w:pPr>
        <w:jc w:val="right"/>
      </w:pPr>
    </w:p>
    <w:p w14:paraId="1504794E" w14:textId="77777777" w:rsidR="00CE0038" w:rsidRPr="009B55B3" w:rsidRDefault="00CE0038" w:rsidP="00CE0038"/>
    <w:p w14:paraId="67AE60E7" w14:textId="77777777" w:rsidR="00CE0038" w:rsidRPr="009B55B3" w:rsidRDefault="00CE0038" w:rsidP="00CE0038">
      <w:pPr>
        <w:ind w:firstLine="0"/>
      </w:pPr>
    </w:p>
    <w:p w14:paraId="27C86745" w14:textId="77777777" w:rsidR="009B4224" w:rsidRDefault="009B4224">
      <w:pPr>
        <w:spacing w:after="160" w:line="278" w:lineRule="auto"/>
        <w:ind w:firstLine="0"/>
        <w:jc w:val="left"/>
        <w:rPr>
          <w:b/>
          <w:bCs/>
          <w:caps/>
        </w:rPr>
      </w:pPr>
      <w:bookmarkStart w:id="0" w:name="_Toc207065160"/>
      <w:r>
        <w:br w:type="page"/>
      </w:r>
    </w:p>
    <w:p w14:paraId="4E2E8461" w14:textId="2F956FBF" w:rsidR="009B4224" w:rsidRPr="00A20013" w:rsidRDefault="009B4224" w:rsidP="00A20013">
      <w:pPr>
        <w:spacing w:line="360" w:lineRule="auto"/>
        <w:ind w:firstLine="0"/>
        <w:jc w:val="left"/>
        <w:rPr>
          <w:rFonts w:eastAsia="Calibri" w:cs="Times New Roman"/>
          <w:b/>
          <w:bCs/>
          <w:kern w:val="0"/>
          <w:u w:val="single"/>
          <w14:ligatures w14:val="none"/>
        </w:rPr>
      </w:pPr>
    </w:p>
    <w:sdt>
      <w:sdtPr>
        <w:rPr>
          <w:rFonts w:eastAsia="Calibri" w:cs="Times New Roman"/>
          <w:kern w:val="0"/>
          <w14:ligatures w14:val="none"/>
        </w:rPr>
        <w:id w:val="66235321"/>
        <w:docPartObj>
          <w:docPartGallery w:val="Table of Contents"/>
          <w:docPartUnique/>
        </w:docPartObj>
      </w:sdtPr>
      <w:sdtEndPr/>
      <w:sdtContent>
        <w:p w14:paraId="02D7F7F6" w14:textId="77777777" w:rsidR="00F92CE2" w:rsidRPr="009B4224" w:rsidRDefault="00F92CE2" w:rsidP="00F92CE2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kern w:val="0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</w:p>
        <w:p w14:paraId="40BB3957" w14:textId="5293A176" w:rsidR="009F2459" w:rsidRDefault="00F92CE2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12047985" w:history="1">
            <w:r w:rsidR="009F2459" w:rsidRPr="006702E8">
              <w:rPr>
                <w:rStyle w:val="af6"/>
                <w:noProof/>
              </w:rPr>
              <w:t>1.</w:t>
            </w:r>
            <w:r w:rsidR="009F2459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9F2459" w:rsidRPr="006702E8">
              <w:rPr>
                <w:rStyle w:val="af6"/>
                <w:noProof/>
              </w:rPr>
              <w:t>ВВЕДЕНИЕ</w:t>
            </w:r>
            <w:r w:rsidR="009F2459">
              <w:rPr>
                <w:noProof/>
                <w:webHidden/>
              </w:rPr>
              <w:tab/>
            </w:r>
            <w:r w:rsidR="009F2459">
              <w:rPr>
                <w:noProof/>
                <w:webHidden/>
              </w:rPr>
              <w:fldChar w:fldCharType="begin"/>
            </w:r>
            <w:r w:rsidR="009F2459">
              <w:rPr>
                <w:noProof/>
                <w:webHidden/>
              </w:rPr>
              <w:instrText xml:space="preserve"> PAGEREF _Toc212047985 \h </w:instrText>
            </w:r>
            <w:r w:rsidR="009F2459">
              <w:rPr>
                <w:noProof/>
                <w:webHidden/>
              </w:rPr>
            </w:r>
            <w:r w:rsidR="009F2459">
              <w:rPr>
                <w:noProof/>
                <w:webHidden/>
              </w:rPr>
              <w:fldChar w:fldCharType="separate"/>
            </w:r>
            <w:r w:rsidR="009F2459">
              <w:rPr>
                <w:noProof/>
                <w:webHidden/>
              </w:rPr>
              <w:t>3</w:t>
            </w:r>
            <w:r w:rsidR="009F2459">
              <w:rPr>
                <w:noProof/>
                <w:webHidden/>
              </w:rPr>
              <w:fldChar w:fldCharType="end"/>
            </w:r>
          </w:hyperlink>
        </w:p>
        <w:p w14:paraId="699398AB" w14:textId="6FCB6735" w:rsidR="009F2459" w:rsidRDefault="009F2459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86" w:history="1">
            <w:r w:rsidRPr="006702E8">
              <w:rPr>
                <w:rStyle w:val="af6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4BEB2" w14:textId="580828A2" w:rsidR="009F2459" w:rsidRDefault="009F2459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87" w:history="1">
            <w:r w:rsidRPr="006702E8">
              <w:rPr>
                <w:rStyle w:val="af6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4A60D" w14:textId="767E7E08" w:rsidR="009F2459" w:rsidRDefault="009F2459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88" w:history="1">
            <w:r w:rsidRPr="006702E8">
              <w:rPr>
                <w:rStyle w:val="af6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3366F" w14:textId="758D8219" w:rsidR="009F2459" w:rsidRDefault="009F2459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89" w:history="1">
            <w:r w:rsidRPr="006702E8">
              <w:rPr>
                <w:rStyle w:val="af6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C27F3" w14:textId="2B57E869" w:rsidR="009F2459" w:rsidRDefault="009F2459">
          <w:pPr>
            <w:pStyle w:val="31"/>
            <w:tabs>
              <w:tab w:val="left" w:pos="1969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90" w:history="1">
            <w:r w:rsidRPr="006702E8">
              <w:rPr>
                <w:rStyle w:val="af6"/>
                <w:noProof/>
              </w:rPr>
              <w:t>2.1.1.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О чём эта система?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57722" w14:textId="38F17EDE" w:rsidR="009F2459" w:rsidRDefault="009F2459">
          <w:pPr>
            <w:pStyle w:val="31"/>
            <w:tabs>
              <w:tab w:val="left" w:pos="1969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91" w:history="1">
            <w:r w:rsidRPr="006702E8">
              <w:rPr>
                <w:rStyle w:val="af6"/>
                <w:noProof/>
              </w:rPr>
              <w:t>2.1.2.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Зачем она нужна? (Цели)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35BB" w14:textId="523BE082" w:rsidR="009F2459" w:rsidRDefault="009F2459">
          <w:pPr>
            <w:pStyle w:val="31"/>
            <w:tabs>
              <w:tab w:val="left" w:pos="1969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92" w:history="1">
            <w:r w:rsidRPr="006702E8">
              <w:rPr>
                <w:rStyle w:val="af6"/>
                <w:noProof/>
              </w:rPr>
              <w:t>2.1.3.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Кто будет ей пользоваться?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233BA" w14:textId="285638C5" w:rsidR="009F2459" w:rsidRDefault="009F2459">
          <w:pPr>
            <w:pStyle w:val="31"/>
            <w:tabs>
              <w:tab w:val="left" w:pos="1969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93" w:history="1">
            <w:r w:rsidRPr="006702E8">
              <w:rPr>
                <w:rStyle w:val="af6"/>
                <w:noProof/>
              </w:rPr>
              <w:t>2.1.4.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Что система умеет делать? (Функции)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5CE1" w14:textId="5E4BC676" w:rsidR="009F2459" w:rsidRDefault="009F2459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94" w:history="1">
            <w:r w:rsidRPr="006702E8">
              <w:rPr>
                <w:rStyle w:val="af6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Моделирование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1CBF" w14:textId="33F05A59" w:rsidR="009F2459" w:rsidRDefault="009F2459">
          <w:pPr>
            <w:pStyle w:val="31"/>
            <w:tabs>
              <w:tab w:val="left" w:pos="1969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95" w:history="1">
            <w:r w:rsidRPr="006702E8">
              <w:rPr>
                <w:rStyle w:val="af6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Диаграмма использования (Use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2B2B7" w14:textId="33E00630" w:rsidR="009F2459" w:rsidRDefault="009F2459">
          <w:pPr>
            <w:pStyle w:val="31"/>
            <w:tabs>
              <w:tab w:val="left" w:pos="1969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96" w:history="1">
            <w:r w:rsidRPr="006702E8">
              <w:rPr>
                <w:rStyle w:val="af6"/>
                <w:noProof/>
              </w:rPr>
              <w:t>2.2.2.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Блок-схемы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EDC77" w14:textId="026E6053" w:rsidR="009F2459" w:rsidRDefault="009F2459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97" w:history="1">
            <w:r w:rsidRPr="006702E8">
              <w:rPr>
                <w:rStyle w:val="af6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C8DBC" w14:textId="34D3DFB9" w:rsidR="009F2459" w:rsidRDefault="009F2459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2047998" w:history="1">
            <w:r w:rsidRPr="006702E8">
              <w:rPr>
                <w:rStyle w:val="af6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702E8">
              <w:rPr>
                <w:rStyle w:val="af6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606DF" w14:textId="2F062A3B" w:rsidR="00F92CE2" w:rsidRPr="007E00D9" w:rsidRDefault="00F92CE2" w:rsidP="00F92CE2">
          <w:r w:rsidRPr="009B4224">
            <w:rPr>
              <w:rFonts w:eastAsia="Calibri" w:cs="Times New Roman"/>
              <w:b/>
              <w:bCs/>
              <w:kern w:val="0"/>
              <w14:ligatures w14:val="none"/>
            </w:rPr>
            <w:fldChar w:fldCharType="end"/>
          </w:r>
        </w:p>
        <w:p w14:paraId="6FB2795E" w14:textId="77777777" w:rsidR="00F92CE2" w:rsidRDefault="009F2459" w:rsidP="00F92CE2">
          <w:pPr>
            <w:spacing w:line="360" w:lineRule="auto"/>
            <w:ind w:firstLine="0"/>
            <w:rPr>
              <w:rFonts w:eastAsia="Calibri" w:cs="Times New Roman"/>
              <w:kern w:val="0"/>
              <w14:ligatures w14:val="none"/>
            </w:rPr>
          </w:pPr>
        </w:p>
      </w:sdtContent>
    </w:sdt>
    <w:p w14:paraId="782BF6B9" w14:textId="7BA3E57A" w:rsidR="009B4224" w:rsidRDefault="009B4224">
      <w:pPr>
        <w:spacing w:after="160" w:line="278" w:lineRule="auto"/>
        <w:ind w:firstLine="0"/>
        <w:jc w:val="left"/>
        <w:rPr>
          <w:rFonts w:eastAsia="Calibri" w:cs="Times New Roman"/>
          <w:kern w:val="0"/>
          <w14:ligatures w14:val="none"/>
        </w:rPr>
      </w:pPr>
    </w:p>
    <w:p w14:paraId="66C89E49" w14:textId="77777777" w:rsidR="009B4224" w:rsidRDefault="009B4224" w:rsidP="009B4224">
      <w:pPr>
        <w:spacing w:line="360" w:lineRule="auto"/>
        <w:ind w:firstLine="0"/>
        <w:rPr>
          <w:rFonts w:eastAsia="Calibri" w:cs="Times New Roman"/>
          <w:b/>
          <w:bCs/>
          <w:kern w:val="0"/>
          <w14:ligatures w14:val="none"/>
        </w:rPr>
      </w:pPr>
    </w:p>
    <w:p w14:paraId="19EDBDAD" w14:textId="17EB03E7" w:rsidR="009F2459" w:rsidRPr="009F2459" w:rsidRDefault="009F2459" w:rsidP="009F2459">
      <w:pPr>
        <w:tabs>
          <w:tab w:val="left" w:pos="7905"/>
        </w:tabs>
        <w:rPr>
          <w:rFonts w:eastAsia="Calibri" w:cs="Times New Roman"/>
        </w:rPr>
      </w:pPr>
      <w:r>
        <w:rPr>
          <w:rFonts w:eastAsia="Calibri" w:cs="Times New Roman"/>
        </w:rPr>
        <w:tab/>
      </w:r>
    </w:p>
    <w:bookmarkEnd w:id="0"/>
    <w:p w14:paraId="7C37303F" w14:textId="50249AB4" w:rsidR="00971FD2" w:rsidRDefault="00971FD2" w:rsidP="00971FD2">
      <w:pPr>
        <w:pStyle w:val="-1"/>
      </w:pPr>
      <w:r>
        <w:lastRenderedPageBreak/>
        <w:t xml:space="preserve"> </w:t>
      </w:r>
      <w:bookmarkStart w:id="1" w:name="_Toc212047985"/>
      <w:r>
        <w:t>ВВЕДЕНИЕ</w:t>
      </w:r>
      <w:bookmarkEnd w:id="1"/>
    </w:p>
    <w:p w14:paraId="6C42EC8D" w14:textId="77777777" w:rsidR="00971FD2" w:rsidRDefault="00971FD2" w:rsidP="00971FD2"/>
    <w:p w14:paraId="5E79CD3D" w14:textId="3939DC08" w:rsidR="00971FD2" w:rsidRDefault="00971FD2" w:rsidP="00971FD2">
      <w:pPr>
        <w:pStyle w:val="-2"/>
      </w:pPr>
      <w:r>
        <w:t xml:space="preserve"> </w:t>
      </w:r>
      <w:bookmarkStart w:id="2" w:name="_Toc212047986"/>
      <w:r>
        <w:t>Цель работы</w:t>
      </w:r>
      <w:bookmarkEnd w:id="2"/>
    </w:p>
    <w:p w14:paraId="01C38C48" w14:textId="77777777" w:rsidR="00971FD2" w:rsidRDefault="00971FD2" w:rsidP="00971FD2"/>
    <w:p w14:paraId="45E967F1" w14:textId="77777777" w:rsidR="00971FD2" w:rsidRDefault="00971FD2" w:rsidP="00971FD2">
      <w:r>
        <w:t>Научиться проектировать информационную систему с самого начала: понять, для кого и для чего она нужна, какие задачи будет решать и как будет работать.</w:t>
      </w:r>
    </w:p>
    <w:p w14:paraId="264574D4" w14:textId="77777777" w:rsidR="00971FD2" w:rsidRDefault="00971FD2" w:rsidP="00971FD2"/>
    <w:p w14:paraId="519F9F30" w14:textId="65A49175" w:rsidR="00971FD2" w:rsidRDefault="00971FD2" w:rsidP="00971FD2">
      <w:pPr>
        <w:pStyle w:val="-2"/>
      </w:pPr>
      <w:r>
        <w:t xml:space="preserve"> </w:t>
      </w:r>
      <w:bookmarkStart w:id="3" w:name="_Toc212047987"/>
      <w:r>
        <w:t>Задание</w:t>
      </w:r>
      <w:bookmarkEnd w:id="3"/>
    </w:p>
    <w:p w14:paraId="73AADAC9" w14:textId="77777777" w:rsidR="00971FD2" w:rsidRDefault="00971FD2" w:rsidP="00971FD2"/>
    <w:p w14:paraId="7C9855DD" w14:textId="77777777" w:rsidR="00971FD2" w:rsidRDefault="00971FD2" w:rsidP="00971FD2">
      <w:r>
        <w:t>Спроектировать систему для учёта результатов спортивных соревнований. Нужно:</w:t>
      </w:r>
    </w:p>
    <w:p w14:paraId="7B23016F" w14:textId="77777777" w:rsidR="00971FD2" w:rsidRDefault="00971FD2" w:rsidP="00971FD2">
      <w:r>
        <w:t>1. Чётко описать, что это за система.</w:t>
      </w:r>
    </w:p>
    <w:p w14:paraId="08FAECCC" w14:textId="77777777" w:rsidR="00971FD2" w:rsidRDefault="00971FD2" w:rsidP="00971FD2">
      <w:r>
        <w:t>2. Нарисовать схемы, как пользователи будут с ней работать.</w:t>
      </w:r>
    </w:p>
    <w:p w14:paraId="1D5B1020" w14:textId="77777777" w:rsidR="00971FD2" w:rsidRDefault="00971FD2" w:rsidP="00971FD2">
      <w:r>
        <w:t>3. Показать на схемах основные процессы (например, как вносятся результаты).</w:t>
      </w:r>
    </w:p>
    <w:p w14:paraId="49865013" w14:textId="77777777" w:rsidR="00971FD2" w:rsidRDefault="00971FD2" w:rsidP="00971FD2"/>
    <w:p w14:paraId="40BAC870" w14:textId="571E56FE" w:rsidR="00971FD2" w:rsidRDefault="00971FD2" w:rsidP="00971FD2">
      <w:pPr>
        <w:pStyle w:val="-1"/>
      </w:pPr>
      <w:r>
        <w:lastRenderedPageBreak/>
        <w:t xml:space="preserve"> </w:t>
      </w:r>
      <w:bookmarkStart w:id="4" w:name="_Toc212047988"/>
      <w:r>
        <w:t>ВЫПОЛНЕНИЕ РАБОТЫ</w:t>
      </w:r>
      <w:bookmarkEnd w:id="4"/>
    </w:p>
    <w:p w14:paraId="58A83ADE" w14:textId="77777777" w:rsidR="00971FD2" w:rsidRDefault="00971FD2" w:rsidP="00971FD2"/>
    <w:p w14:paraId="48E729BE" w14:textId="756D261C" w:rsidR="00971FD2" w:rsidRDefault="00971FD2" w:rsidP="00971FD2">
      <w:pPr>
        <w:pStyle w:val="-2"/>
      </w:pPr>
      <w:r>
        <w:t xml:space="preserve"> </w:t>
      </w:r>
      <w:bookmarkStart w:id="5" w:name="_Toc212047989"/>
      <w:r>
        <w:t>Постановка задачи</w:t>
      </w:r>
      <w:bookmarkEnd w:id="5"/>
    </w:p>
    <w:p w14:paraId="673948B8" w14:textId="77777777" w:rsidR="00971FD2" w:rsidRDefault="00971FD2" w:rsidP="00971FD2"/>
    <w:p w14:paraId="1BA7ADDC" w14:textId="3A1F8FC2" w:rsidR="00971FD2" w:rsidRDefault="00971FD2" w:rsidP="00971FD2">
      <w:pPr>
        <w:pStyle w:val="-3"/>
      </w:pPr>
      <w:r>
        <w:t xml:space="preserve"> </w:t>
      </w:r>
      <w:bookmarkStart w:id="6" w:name="_Toc212047990"/>
      <w:r>
        <w:t>О чём эта система?</w:t>
      </w:r>
      <w:bookmarkEnd w:id="6"/>
    </w:p>
    <w:p w14:paraId="0AC5A3CC" w14:textId="77777777" w:rsidR="00971FD2" w:rsidRDefault="00971FD2" w:rsidP="00971FD2"/>
    <w:p w14:paraId="5B29788A" w14:textId="77777777" w:rsidR="00971FD2" w:rsidRDefault="00971FD2" w:rsidP="00971FD2">
      <w:r>
        <w:t>Эта система — цифровая замена бумажных протоколов на соревнованиях. Она хранит всю информацию:</w:t>
      </w:r>
    </w:p>
    <w:p w14:paraId="61021F25" w14:textId="77777777" w:rsidR="00971FD2" w:rsidRDefault="00971FD2" w:rsidP="00971FD2">
      <w:r>
        <w:t>- О соревнованиях: название, дата, место.</w:t>
      </w:r>
    </w:p>
    <w:p w14:paraId="2971C68E" w14:textId="77777777" w:rsidR="00971FD2" w:rsidRDefault="00971FD2" w:rsidP="00971FD2">
      <w:r>
        <w:t>- Об участниках: ФИО, команда, возрастная группа.</w:t>
      </w:r>
    </w:p>
    <w:p w14:paraId="0CDAEF95" w14:textId="77777777" w:rsidR="00971FD2" w:rsidRDefault="00971FD2" w:rsidP="00971FD2">
      <w:r>
        <w:t>- О дисциплинах: например, "бег на 100м", "прыжки в длину".</w:t>
      </w:r>
    </w:p>
    <w:p w14:paraId="4625F13C" w14:textId="77777777" w:rsidR="00971FD2" w:rsidRDefault="00971FD2" w:rsidP="00971FD2">
      <w:r>
        <w:t>- О результатах: кто, в какой дисциплине, какое время/очки показал и какое место занял.</w:t>
      </w:r>
    </w:p>
    <w:p w14:paraId="38A456ED" w14:textId="77777777" w:rsidR="00971FD2" w:rsidRDefault="00971FD2" w:rsidP="00971FD2"/>
    <w:p w14:paraId="13A78A8E" w14:textId="5A25ACC8" w:rsidR="00971FD2" w:rsidRDefault="00971FD2" w:rsidP="00971FD2">
      <w:pPr>
        <w:pStyle w:val="-3"/>
      </w:pPr>
      <w:r>
        <w:t xml:space="preserve"> </w:t>
      </w:r>
      <w:bookmarkStart w:id="7" w:name="_Toc212047991"/>
      <w:r>
        <w:t>Зачем она нужна? (Цели)</w:t>
      </w:r>
      <w:bookmarkEnd w:id="7"/>
    </w:p>
    <w:p w14:paraId="1D7B35DE" w14:textId="77777777" w:rsidR="00971FD2" w:rsidRDefault="00971FD2" w:rsidP="00971FD2"/>
    <w:p w14:paraId="1ACE35AE" w14:textId="77777777" w:rsidR="00971FD2" w:rsidRDefault="00971FD2" w:rsidP="00971FD2">
      <w:r>
        <w:t>- Убрать бумажную волокиту</w:t>
      </w:r>
      <w:proofErr w:type="gramStart"/>
      <w:r>
        <w:t>: Больше</w:t>
      </w:r>
      <w:proofErr w:type="gramEnd"/>
      <w:r>
        <w:t xml:space="preserve"> не нужно заполнять бланки вручную и бояться ошибок в подсчётах.</w:t>
      </w:r>
    </w:p>
    <w:p w14:paraId="73EE183E" w14:textId="77777777" w:rsidR="00971FD2" w:rsidRDefault="00971FD2" w:rsidP="00971FD2">
      <w:r>
        <w:t>- Мгновенные результаты: Судья ввёл результат — и он сразу появился в таблице.</w:t>
      </w:r>
    </w:p>
    <w:p w14:paraId="10250008" w14:textId="77777777" w:rsidR="00971FD2" w:rsidRDefault="00971FD2" w:rsidP="00971FD2">
      <w:r>
        <w:t>- Порядок в данных: Вся информация хранится в одном месте, её нельзя потерять.</w:t>
      </w:r>
    </w:p>
    <w:p w14:paraId="767EEFF8" w14:textId="77777777" w:rsidR="00971FD2" w:rsidRDefault="00971FD2" w:rsidP="00971FD2">
      <w:r>
        <w:t>- Прозрачность: Участники и тренеры сразу видят актуальные итоги.</w:t>
      </w:r>
    </w:p>
    <w:p w14:paraId="7EC8FEB7" w14:textId="77777777" w:rsidR="00971FD2" w:rsidRDefault="00971FD2" w:rsidP="00971FD2"/>
    <w:p w14:paraId="7FE0BBF8" w14:textId="7CFF57FC" w:rsidR="00971FD2" w:rsidRDefault="00971FD2" w:rsidP="00971FD2">
      <w:pPr>
        <w:pStyle w:val="-3"/>
      </w:pPr>
      <w:r>
        <w:t xml:space="preserve"> </w:t>
      </w:r>
      <w:bookmarkStart w:id="8" w:name="_Toc212047992"/>
      <w:r>
        <w:t>Кто будет ей пользоваться?</w:t>
      </w:r>
      <w:bookmarkEnd w:id="8"/>
    </w:p>
    <w:p w14:paraId="6B982548" w14:textId="77777777" w:rsidR="00971FD2" w:rsidRDefault="00971FD2" w:rsidP="00971FD2"/>
    <w:p w14:paraId="46DB35AA" w14:textId="77777777" w:rsidR="00971FD2" w:rsidRDefault="00971FD2" w:rsidP="00971FD2">
      <w:r>
        <w:t>1. Администратор: Главный управляющий.</w:t>
      </w:r>
    </w:p>
    <w:p w14:paraId="62A693FF" w14:textId="77777777" w:rsidR="00971FD2" w:rsidRDefault="00971FD2" w:rsidP="00971FD2">
      <w:r>
        <w:t xml:space="preserve">   - Регистрирует судей.</w:t>
      </w:r>
    </w:p>
    <w:p w14:paraId="2B88844A" w14:textId="77777777" w:rsidR="00971FD2" w:rsidRDefault="00971FD2" w:rsidP="00971FD2">
      <w:r>
        <w:t xml:space="preserve">   - Создает карточки соревнований, добавляет участников и дисциплины.</w:t>
      </w:r>
    </w:p>
    <w:p w14:paraId="2F47DEE1" w14:textId="77777777" w:rsidR="00971FD2" w:rsidRDefault="00971FD2" w:rsidP="00971FD2">
      <w:r>
        <w:t xml:space="preserve">   - Назначает, какой судья какую дисциплину обслуживает.</w:t>
      </w:r>
    </w:p>
    <w:p w14:paraId="733E28F7" w14:textId="77777777" w:rsidR="00971FD2" w:rsidRDefault="00971FD2" w:rsidP="00971FD2">
      <w:r>
        <w:t xml:space="preserve">   - Публикует итоговые протоколы.</w:t>
      </w:r>
    </w:p>
    <w:p w14:paraId="32B673A8" w14:textId="77777777" w:rsidR="00971FD2" w:rsidRDefault="00971FD2" w:rsidP="00971FD2"/>
    <w:p w14:paraId="1C7FCB7A" w14:textId="77777777" w:rsidR="00971FD2" w:rsidRDefault="00971FD2" w:rsidP="00971FD2">
      <w:r>
        <w:t>2. Судья: Ответственный за результаты.</w:t>
      </w:r>
    </w:p>
    <w:p w14:paraId="6DADB9D2" w14:textId="77777777" w:rsidR="00971FD2" w:rsidRDefault="00971FD2" w:rsidP="00971FD2">
      <w:r>
        <w:t xml:space="preserve">   - Видит список своих дисциплин.</w:t>
      </w:r>
    </w:p>
    <w:p w14:paraId="3CBE9777" w14:textId="77777777" w:rsidR="00971FD2" w:rsidRDefault="00971FD2" w:rsidP="00971FD2">
      <w:r>
        <w:t xml:space="preserve">   - Вносит в систему результаты участников.</w:t>
      </w:r>
    </w:p>
    <w:p w14:paraId="76C5728A" w14:textId="77777777" w:rsidR="00971FD2" w:rsidRDefault="00971FD2" w:rsidP="00971FD2">
      <w:r>
        <w:t xml:space="preserve">   - Подтверждает правильность введённых данных.</w:t>
      </w:r>
    </w:p>
    <w:p w14:paraId="0FC80ED3" w14:textId="77777777" w:rsidR="00971FD2" w:rsidRDefault="00971FD2" w:rsidP="00971FD2"/>
    <w:p w14:paraId="08ED5D58" w14:textId="38E5E17F" w:rsidR="00971FD2" w:rsidRDefault="00971FD2" w:rsidP="00971FD2">
      <w:pPr>
        <w:pStyle w:val="-3"/>
      </w:pPr>
      <w:r>
        <w:t xml:space="preserve"> </w:t>
      </w:r>
      <w:bookmarkStart w:id="9" w:name="_Toc212047993"/>
      <w:r>
        <w:t>Что система умеет делать? (Функции)</w:t>
      </w:r>
      <w:bookmarkEnd w:id="9"/>
    </w:p>
    <w:p w14:paraId="15229E49" w14:textId="77777777" w:rsidR="00971FD2" w:rsidRDefault="00971FD2" w:rsidP="00971FD2"/>
    <w:p w14:paraId="6C1F1B87" w14:textId="77777777" w:rsidR="00971FD2" w:rsidRDefault="00971FD2" w:rsidP="00971FD2">
      <w:r>
        <w:t>- Создавать и настраивать соревнования.</w:t>
      </w:r>
    </w:p>
    <w:p w14:paraId="006FEF0D" w14:textId="77777777" w:rsidR="00971FD2" w:rsidRDefault="00971FD2" w:rsidP="00971FD2">
      <w:r>
        <w:t>- Вести базу участников и судей.</w:t>
      </w:r>
    </w:p>
    <w:p w14:paraId="61327381" w14:textId="77777777" w:rsidR="00971FD2" w:rsidRDefault="00971FD2" w:rsidP="00971FD2">
      <w:r>
        <w:t>- Позволять судьям вводить результаты.</w:t>
      </w:r>
    </w:p>
    <w:p w14:paraId="6785F507" w14:textId="77777777" w:rsidR="00971FD2" w:rsidRDefault="00971FD2" w:rsidP="00971FD2">
      <w:r>
        <w:t>- Автоматически расставлять места по результатам.</w:t>
      </w:r>
    </w:p>
    <w:p w14:paraId="1915F8B1" w14:textId="77777777" w:rsidR="00971FD2" w:rsidRDefault="00971FD2" w:rsidP="00971FD2">
      <w:r>
        <w:t>- Формировать красивые итоговые протоколы для печати.</w:t>
      </w:r>
    </w:p>
    <w:p w14:paraId="49486FAE" w14:textId="77777777" w:rsidR="00971FD2" w:rsidRDefault="00971FD2" w:rsidP="009F2459">
      <w:pPr>
        <w:ind w:firstLine="0"/>
      </w:pPr>
    </w:p>
    <w:p w14:paraId="7AF1545A" w14:textId="6360E296" w:rsidR="00971FD2" w:rsidRDefault="00971FD2" w:rsidP="00971FD2">
      <w:pPr>
        <w:pStyle w:val="-2"/>
      </w:pPr>
      <w:r>
        <w:t xml:space="preserve"> </w:t>
      </w:r>
      <w:bookmarkStart w:id="10" w:name="_Toc212047994"/>
      <w:r>
        <w:t>Моделирование процессов</w:t>
      </w:r>
      <w:bookmarkEnd w:id="10"/>
    </w:p>
    <w:p w14:paraId="173E015A" w14:textId="77777777" w:rsidR="00971FD2" w:rsidRDefault="00971FD2" w:rsidP="00971FD2"/>
    <w:p w14:paraId="40C68887" w14:textId="6415A3A7" w:rsidR="00971FD2" w:rsidRDefault="00971FD2" w:rsidP="00971FD2">
      <w:pPr>
        <w:pStyle w:val="-3"/>
      </w:pPr>
      <w:r>
        <w:lastRenderedPageBreak/>
        <w:t xml:space="preserve"> </w:t>
      </w:r>
      <w:bookmarkStart w:id="11" w:name="_Toc212047995"/>
      <w:r>
        <w:t>Диаграмма использования (</w:t>
      </w:r>
      <w:proofErr w:type="spellStart"/>
      <w:r>
        <w:t>Use</w:t>
      </w:r>
      <w:proofErr w:type="spellEnd"/>
      <w:r>
        <w:t xml:space="preserve"> Case)</w:t>
      </w:r>
      <w:bookmarkEnd w:id="11"/>
    </w:p>
    <w:p w14:paraId="1B706AAD" w14:textId="77777777" w:rsidR="00971FD2" w:rsidRDefault="00971FD2" w:rsidP="00971FD2"/>
    <w:p w14:paraId="42B93B33" w14:textId="77777777" w:rsidR="00971FD2" w:rsidRDefault="00971FD2" w:rsidP="00971FD2">
      <w:r>
        <w:t>Эта диаграмма показывает, какие действия доступны разным пользователям.</w:t>
      </w:r>
    </w:p>
    <w:p w14:paraId="5720F0E3" w14:textId="77777777" w:rsidR="00971FD2" w:rsidRDefault="00971FD2" w:rsidP="00971FD2"/>
    <w:p w14:paraId="3BFCC28A" w14:textId="17427DA5" w:rsidR="00971FD2" w:rsidRDefault="00CC0E2A" w:rsidP="00971FD2">
      <w:r>
        <w:rPr>
          <w:noProof/>
        </w:rPr>
        <w:drawing>
          <wp:inline distT="0" distB="0" distL="0" distR="0" wp14:anchorId="2D2968A8" wp14:editId="419EFEEE">
            <wp:extent cx="4038600" cy="7296150"/>
            <wp:effectExtent l="0" t="0" r="0" b="0"/>
            <wp:docPr id="21241072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07265" name="Рисунок 21241072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07F7" w14:textId="77777777" w:rsidR="00971FD2" w:rsidRDefault="00971FD2" w:rsidP="00971FD2">
      <w:r>
        <w:t>Рисунок 1 – Кто и что может делать в системе</w:t>
      </w:r>
    </w:p>
    <w:p w14:paraId="63FE74C8" w14:textId="77777777" w:rsidR="00971FD2" w:rsidRDefault="00971FD2" w:rsidP="00971FD2"/>
    <w:p w14:paraId="33D305A2" w14:textId="372AAA9A" w:rsidR="00971FD2" w:rsidRDefault="00971FD2" w:rsidP="00971FD2">
      <w:pPr>
        <w:pStyle w:val="-3"/>
      </w:pPr>
      <w:r>
        <w:t xml:space="preserve"> </w:t>
      </w:r>
      <w:bookmarkStart w:id="12" w:name="_Toc212047996"/>
      <w:r>
        <w:t>Блок-схемы процессов</w:t>
      </w:r>
      <w:bookmarkEnd w:id="12"/>
    </w:p>
    <w:p w14:paraId="418BDDAF" w14:textId="77777777" w:rsidR="00971FD2" w:rsidRDefault="00971FD2" w:rsidP="00971FD2"/>
    <w:p w14:paraId="2DC46781" w14:textId="77777777" w:rsidR="00971FD2" w:rsidRDefault="00971FD2" w:rsidP="00971FD2">
      <w:r>
        <w:t>Процесс 1: "Ввод результата участника"</w:t>
      </w:r>
    </w:p>
    <w:p w14:paraId="62C38D0A" w14:textId="77777777" w:rsidR="00971FD2" w:rsidRDefault="00971FD2" w:rsidP="00971FD2">
      <w:r>
        <w:lastRenderedPageBreak/>
        <w:t>Показывает, как судья вносит результат в систему.</w:t>
      </w:r>
    </w:p>
    <w:p w14:paraId="030695EC" w14:textId="77777777" w:rsidR="00971FD2" w:rsidRDefault="00971FD2" w:rsidP="00971FD2"/>
    <w:p w14:paraId="060EE9DB" w14:textId="77383C93" w:rsidR="00971FD2" w:rsidRDefault="00A43A34" w:rsidP="00971FD2">
      <w:r>
        <w:rPr>
          <w:noProof/>
        </w:rPr>
        <w:drawing>
          <wp:inline distT="0" distB="0" distL="0" distR="0" wp14:anchorId="4378D6E7" wp14:editId="38FFA871">
            <wp:extent cx="4371975" cy="6677025"/>
            <wp:effectExtent l="0" t="0" r="9525" b="9525"/>
            <wp:docPr id="14870050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05095" name="Рисунок 14870050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06C1" w14:textId="77777777" w:rsidR="00A43A34" w:rsidRDefault="00A43A34" w:rsidP="00A43A34"/>
    <w:p w14:paraId="2E6CD6E5" w14:textId="77777777" w:rsidR="00A43A34" w:rsidRDefault="00A43A34" w:rsidP="00A43A34"/>
    <w:p w14:paraId="10C61574" w14:textId="520BEC16" w:rsidR="00A43A34" w:rsidRDefault="00971FD2" w:rsidP="00A43A34">
      <w:r>
        <w:t>Рисунок 2 – Как вносятся результаты</w:t>
      </w:r>
    </w:p>
    <w:p w14:paraId="06116D28" w14:textId="03D67D4C" w:rsidR="00971FD2" w:rsidRDefault="00971FD2" w:rsidP="00A43A34">
      <w:r>
        <w:t>Процесс 2: "Добавление нового участника"</w:t>
      </w:r>
    </w:p>
    <w:p w14:paraId="65955B6A" w14:textId="77777777" w:rsidR="00971FD2" w:rsidRDefault="00971FD2" w:rsidP="00971FD2">
      <w:r>
        <w:t>Показывает, как администратор добавляет спортсмена на соревнование.</w:t>
      </w:r>
    </w:p>
    <w:p w14:paraId="2DE0E114" w14:textId="73852C3E" w:rsidR="00971FD2" w:rsidRDefault="00F92CE2" w:rsidP="00971FD2">
      <w:r>
        <w:rPr>
          <w:noProof/>
        </w:rPr>
        <w:lastRenderedPageBreak/>
        <w:drawing>
          <wp:inline distT="0" distB="0" distL="0" distR="0" wp14:anchorId="56FF3831" wp14:editId="4186E7CC">
            <wp:extent cx="5149850" cy="6099175"/>
            <wp:effectExtent l="0" t="0" r="0" b="0"/>
            <wp:docPr id="126197448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74483" name="Рисунок 12619744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DF0C" w14:textId="36FBD811" w:rsidR="00971FD2" w:rsidRDefault="00971FD2" w:rsidP="00971FD2"/>
    <w:p w14:paraId="3B023D3C" w14:textId="77777777" w:rsidR="00A43A34" w:rsidRDefault="00A43A34" w:rsidP="00971FD2"/>
    <w:p w14:paraId="2ED1DE80" w14:textId="77777777" w:rsidR="00A43A34" w:rsidRDefault="00A43A34" w:rsidP="00971FD2"/>
    <w:p w14:paraId="5D3C9724" w14:textId="5FF400DC" w:rsidR="00971FD2" w:rsidRDefault="00971FD2" w:rsidP="00971FD2">
      <w:r>
        <w:t>Рисунок 3 – Как добавляется участник</w:t>
      </w:r>
    </w:p>
    <w:p w14:paraId="787F1A5D" w14:textId="77777777" w:rsidR="00971FD2" w:rsidRDefault="00971FD2" w:rsidP="00971FD2"/>
    <w:p w14:paraId="3F235D44" w14:textId="77777777" w:rsidR="00971FD2" w:rsidRDefault="00971FD2" w:rsidP="00971FD2">
      <w:r>
        <w:t>Процесс 3: "Формирование протокола"</w:t>
      </w:r>
    </w:p>
    <w:p w14:paraId="71633667" w14:textId="721B8203" w:rsidR="00971FD2" w:rsidRDefault="00971FD2" w:rsidP="00F92CE2">
      <w:r>
        <w:t>Показывает, как система создает итоговый документ для печати.</w:t>
      </w:r>
    </w:p>
    <w:p w14:paraId="2669F92D" w14:textId="77777777" w:rsidR="00F92CE2" w:rsidRDefault="00A43A34" w:rsidP="00F92CE2">
      <w:r>
        <w:rPr>
          <w:noProof/>
        </w:rPr>
        <w:lastRenderedPageBreak/>
        <w:drawing>
          <wp:inline distT="0" distB="0" distL="0" distR="0" wp14:anchorId="648CEEE1" wp14:editId="54C0F927">
            <wp:extent cx="4362450" cy="4781550"/>
            <wp:effectExtent l="0" t="0" r="0" b="0"/>
            <wp:docPr id="5980263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6399" name="Рисунок 5980263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E0FE" w14:textId="52A887AE" w:rsidR="00971FD2" w:rsidRDefault="00971FD2" w:rsidP="00F92CE2">
      <w:r>
        <w:t>Рисунок 4 – Как формируется протокол для печати</w:t>
      </w:r>
    </w:p>
    <w:p w14:paraId="3E814A1D" w14:textId="77777777" w:rsidR="00971FD2" w:rsidRDefault="00971FD2" w:rsidP="00971FD2"/>
    <w:p w14:paraId="01050C36" w14:textId="38053319" w:rsidR="00971FD2" w:rsidRDefault="00971FD2" w:rsidP="00971FD2">
      <w:pPr>
        <w:pStyle w:val="-1"/>
      </w:pPr>
      <w:r>
        <w:lastRenderedPageBreak/>
        <w:t xml:space="preserve"> </w:t>
      </w:r>
      <w:bookmarkStart w:id="13" w:name="_Toc212047997"/>
      <w:r>
        <w:t>ЗАКЛЮЧЕНИЕ</w:t>
      </w:r>
      <w:bookmarkEnd w:id="13"/>
    </w:p>
    <w:p w14:paraId="39B226A5" w14:textId="77777777" w:rsidR="00971FD2" w:rsidRDefault="00971FD2" w:rsidP="00971FD2"/>
    <w:p w14:paraId="0281562C" w14:textId="52D58E8C" w:rsidR="00971FD2" w:rsidRDefault="00971FD2" w:rsidP="00971FD2">
      <w:r>
        <w:t>В этой работе мы спроектировали ядро информационной системы для учёта результатов на спорт</w:t>
      </w:r>
      <w:r w:rsidR="00A43A34">
        <w:t xml:space="preserve"> </w:t>
      </w:r>
      <w:r>
        <w:t>соревнованиях. Мы выяснили, кому она будет полезна, что именно она должна делать, и какими технологиями её лучше реализовать.</w:t>
      </w:r>
    </w:p>
    <w:p w14:paraId="36D386D7" w14:textId="77777777" w:rsidR="00971FD2" w:rsidRDefault="00971FD2" w:rsidP="00971FD2"/>
    <w:p w14:paraId="6BE8AA11" w14:textId="77777777" w:rsidR="00971FD2" w:rsidRDefault="00971FD2" w:rsidP="00971FD2">
      <w:r>
        <w:t>Главный результат — это наглядные схемы, которые показывают логику работы будущей программы. Они помогут программистам понять, что именно нужно создать, и избежать ошибок на следующем этапе — написании кода.</w:t>
      </w:r>
    </w:p>
    <w:p w14:paraId="57D1355A" w14:textId="77777777" w:rsidR="00971FD2" w:rsidRDefault="00971FD2" w:rsidP="00971FD2"/>
    <w:p w14:paraId="0FF89C2F" w14:textId="77777777" w:rsidR="00971FD2" w:rsidRDefault="00971FD2" w:rsidP="00971FD2">
      <w:r>
        <w:t>Такой проект сможет заменить устаревшую бумажную работу, сделав проведение соревнований быстрым, современным и честным.</w:t>
      </w:r>
    </w:p>
    <w:p w14:paraId="4F8C6C6C" w14:textId="77777777" w:rsidR="00971FD2" w:rsidRDefault="00971FD2" w:rsidP="00971FD2"/>
    <w:p w14:paraId="592851A9" w14:textId="77777777" w:rsidR="00971FD2" w:rsidRDefault="00971FD2" w:rsidP="00F92CE2">
      <w:pPr>
        <w:pStyle w:val="-1"/>
        <w:jc w:val="both"/>
      </w:pPr>
      <w:bookmarkStart w:id="14" w:name="_Toc212047998"/>
      <w:r>
        <w:lastRenderedPageBreak/>
        <w:t>СПИСОК ИСПОЛЬЗУЕМЫХ ИСТОЧНИКОВ</w:t>
      </w:r>
      <w:bookmarkEnd w:id="14"/>
    </w:p>
    <w:p w14:paraId="7AD1A5D8" w14:textId="77777777" w:rsidR="00971FD2" w:rsidRDefault="00971FD2" w:rsidP="00971FD2"/>
    <w:p w14:paraId="058B9D5D" w14:textId="7BF730AE" w:rsidR="00EA2A2E" w:rsidRDefault="00CC0E2A" w:rsidP="00CC0E2A">
      <w:pPr>
        <w:ind w:firstLine="0"/>
      </w:pPr>
      <w:hyperlink r:id="rId13" w:tgtFrame="_blank" w:history="1">
        <w:r w:rsidRPr="00CC0E2A">
          <w:rPr>
            <w:rStyle w:val="af6"/>
            <w:b/>
            <w:bCs/>
          </w:rPr>
          <w:t>ru.wikipedia.org</w:t>
        </w:r>
      </w:hyperlink>
    </w:p>
    <w:p w14:paraId="44E1F218" w14:textId="686B96A6" w:rsidR="00CC0E2A" w:rsidRPr="00CC0E2A" w:rsidRDefault="00CC0E2A" w:rsidP="00CC0E2A">
      <w:pPr>
        <w:ind w:firstLine="0"/>
      </w:pPr>
      <w:hyperlink r:id="rId14" w:tgtFrame="_blank" w:history="1">
        <w:r w:rsidRPr="00CC0E2A">
          <w:rPr>
            <w:rStyle w:val="af6"/>
            <w:b/>
            <w:bCs/>
          </w:rPr>
          <w:t>drawio.com</w:t>
        </w:r>
      </w:hyperlink>
    </w:p>
    <w:sectPr w:rsidR="00CC0E2A" w:rsidRPr="00CC0E2A" w:rsidSect="00CE0038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2E86C" w14:textId="77777777" w:rsidR="00971FD2" w:rsidRDefault="00971FD2" w:rsidP="00CE0038">
      <w:r>
        <w:separator/>
      </w:r>
    </w:p>
  </w:endnote>
  <w:endnote w:type="continuationSeparator" w:id="0">
    <w:p w14:paraId="736D401C" w14:textId="77777777" w:rsidR="00971FD2" w:rsidRDefault="00971FD2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EndPr/>
    <w:sdtContent>
      <w:p w14:paraId="049D17C5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E5FEF" w14:textId="77777777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3D61C" w14:textId="77777777" w:rsidR="00971FD2" w:rsidRDefault="00971FD2" w:rsidP="00CE0038">
      <w:r>
        <w:separator/>
      </w:r>
    </w:p>
  </w:footnote>
  <w:footnote w:type="continuationSeparator" w:id="0">
    <w:p w14:paraId="4F738DD1" w14:textId="77777777" w:rsidR="00971FD2" w:rsidRDefault="00971FD2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9812632">
    <w:abstractNumId w:val="1"/>
  </w:num>
  <w:num w:numId="2" w16cid:durableId="128892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D2"/>
    <w:rsid w:val="000006D7"/>
    <w:rsid w:val="000455EA"/>
    <w:rsid w:val="001E51C0"/>
    <w:rsid w:val="001F73FF"/>
    <w:rsid w:val="0035429B"/>
    <w:rsid w:val="00456449"/>
    <w:rsid w:val="00525CDE"/>
    <w:rsid w:val="005A03F7"/>
    <w:rsid w:val="007745A8"/>
    <w:rsid w:val="007E00D9"/>
    <w:rsid w:val="0088336C"/>
    <w:rsid w:val="008E2385"/>
    <w:rsid w:val="00914DC9"/>
    <w:rsid w:val="00934296"/>
    <w:rsid w:val="00971FD2"/>
    <w:rsid w:val="009B4224"/>
    <w:rsid w:val="009F2459"/>
    <w:rsid w:val="00A13152"/>
    <w:rsid w:val="00A20013"/>
    <w:rsid w:val="00A30D96"/>
    <w:rsid w:val="00A43A34"/>
    <w:rsid w:val="00AB2A55"/>
    <w:rsid w:val="00AB4D82"/>
    <w:rsid w:val="00AE254A"/>
    <w:rsid w:val="00B4644A"/>
    <w:rsid w:val="00C22F14"/>
    <w:rsid w:val="00CC0E2A"/>
    <w:rsid w:val="00CE0038"/>
    <w:rsid w:val="00D525CC"/>
    <w:rsid w:val="00D67AF9"/>
    <w:rsid w:val="00E92EE6"/>
    <w:rsid w:val="00EA2A2E"/>
    <w:rsid w:val="00F92CE2"/>
    <w:rsid w:val="00FB3C43"/>
    <w:rsid w:val="00F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97747"/>
  <w15:chartTrackingRefBased/>
  <w15:docId w15:val="{7D3B16BA-B541-4441-BBB7-2F9361F8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9F245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.wikipedia.org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drawio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5;&#1075;&#1086;&#1088;\Downloads\&#1064;&#1072;&#1073;&#1083;&#1086;&#1085;%20&#1086;&#1090;&#1095;&#1077;&#1090;&#1072;%20&#1048;&#1042;&#1058;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 (1)</Template>
  <TotalTime>6</TotalTime>
  <Pages>10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flen0077@outlook.com</cp:lastModifiedBy>
  <cp:revision>2</cp:revision>
  <dcterms:created xsi:type="dcterms:W3CDTF">2025-10-22T14:54:00Z</dcterms:created>
  <dcterms:modified xsi:type="dcterms:W3CDTF">2025-10-22T14:54:00Z</dcterms:modified>
</cp:coreProperties>
</file>